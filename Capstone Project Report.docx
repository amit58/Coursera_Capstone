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446AF6B" wp14:editId="26C45C9C">
            <wp:extent cx="3448685" cy="478536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218" cy="4809689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01798B" w:rsidP="00C6554A">
      <w:pPr>
        <w:pStyle w:val="Title"/>
      </w:pPr>
      <w:r>
        <w:t>Capstone Project</w:t>
      </w:r>
    </w:p>
    <w:p w:rsidR="00C6554A" w:rsidRPr="00D5413C" w:rsidRDefault="0001798B" w:rsidP="00C6554A">
      <w:pPr>
        <w:pStyle w:val="Subtitle"/>
      </w:pPr>
      <w:r>
        <w:t>Battle of neighborhoods</w:t>
      </w:r>
    </w:p>
    <w:p w:rsidR="00C6554A" w:rsidRPr="00514122" w:rsidRDefault="0001798B" w:rsidP="006D4CB9">
      <w:pPr>
        <w:pStyle w:val="ContactInfo"/>
      </w:pPr>
      <w:r>
        <w:t>Amit Sarkar</w:t>
      </w:r>
      <w:r w:rsidR="00C6554A">
        <w:t xml:space="preserve"> | </w:t>
      </w:r>
      <w:r>
        <w:t>IBM Data Science Professional Certificate</w:t>
      </w:r>
      <w:r w:rsidR="00C6554A">
        <w:t xml:space="preserve"> |</w:t>
      </w:r>
      <w:r w:rsidR="00C6554A" w:rsidRPr="00D5413C">
        <w:t xml:space="preserve"> </w:t>
      </w:r>
      <w:r>
        <w:t>29 Mar 2019</w:t>
      </w:r>
      <w:r w:rsidR="00C6554A">
        <w:br w:type="page"/>
      </w:r>
    </w:p>
    <w:p w:rsidR="00C6554A" w:rsidRPr="00D5413C" w:rsidRDefault="006D4CB9" w:rsidP="00C6554A">
      <w:pPr>
        <w:pStyle w:val="Heading2"/>
      </w:pPr>
      <w:r>
        <w:lastRenderedPageBreak/>
        <w:t>Introduction</w:t>
      </w:r>
    </w:p>
    <w:p w:rsidR="002C74C0" w:rsidRDefault="006D4CB9" w:rsidP="006D4CB9">
      <w:r w:rsidRPr="006D4CB9">
        <w:t>I live in a city called Kolkata. It's one of metropolitan city in India. French author Dominique Lapierre called this City of Joy, It can be considered as food capital of India.</w:t>
      </w:r>
      <w:r>
        <w:t xml:space="preserve"> </w:t>
      </w:r>
      <w:r w:rsidRPr="006D4CB9">
        <w:t>So recently one of my friend Reshmi Mazumdar wished to open a Chinese restaurant in Kolkata.</w:t>
      </w:r>
      <w:r>
        <w:t xml:space="preserve"> </w:t>
      </w:r>
      <w:r w:rsidRPr="006D4CB9">
        <w:t>But she is not sure about the location where she should open her restaurant.</w:t>
      </w:r>
      <w:r>
        <w:t xml:space="preserve"> </w:t>
      </w:r>
      <w:r w:rsidRPr="006D4CB9">
        <w:t>So she discussed with me about her dream project as she was aware about my learning Data science in Coursera.</w:t>
      </w:r>
    </w:p>
    <w:p w:rsidR="006D4CB9" w:rsidRDefault="006D4CB9" w:rsidP="006D4CB9"/>
    <w:p w:rsidR="006D4CB9" w:rsidRDefault="006D4CB9" w:rsidP="006D4CB9">
      <w:r>
        <w:t>So I thought b</w:t>
      </w:r>
      <w:r>
        <w:t>elow business problem for her:</w:t>
      </w:r>
    </w:p>
    <w:p w:rsidR="006D4CB9" w:rsidRDefault="006D4CB9" w:rsidP="006D4CB9">
      <w:pPr>
        <w:pStyle w:val="ListParagraph"/>
        <w:numPr>
          <w:ilvl w:val="0"/>
          <w:numId w:val="16"/>
        </w:numPr>
      </w:pPr>
      <w:r>
        <w:t xml:space="preserve">She should open her </w:t>
      </w:r>
      <w:r>
        <w:t>restaurant</w:t>
      </w:r>
      <w:r>
        <w:t xml:space="preserve"> i</w:t>
      </w:r>
      <w:r>
        <w:t xml:space="preserve">n a location where </w:t>
      </w:r>
      <w:r>
        <w:t xml:space="preserve">there are enough customers and minimum competitor </w:t>
      </w:r>
      <w:r>
        <w:t>restaurant</w:t>
      </w:r>
      <w:r>
        <w:t>.</w:t>
      </w:r>
    </w:p>
    <w:p w:rsidR="006D4CB9" w:rsidRDefault="006D4CB9" w:rsidP="006D4CB9">
      <w:pPr>
        <w:pStyle w:val="ListParagraph"/>
        <w:numPr>
          <w:ilvl w:val="0"/>
          <w:numId w:val="16"/>
        </w:numPr>
      </w:pPr>
      <w:r>
        <w:t xml:space="preserve">We should explore all the qualified venues in </w:t>
      </w:r>
      <w:r>
        <w:t>Kolkata</w:t>
      </w:r>
      <w:r>
        <w:t xml:space="preserve"> to decide best location for </w:t>
      </w:r>
      <w:r>
        <w:t>Chinese</w:t>
      </w:r>
      <w:r>
        <w:t xml:space="preserve"> </w:t>
      </w:r>
      <w:r>
        <w:t>restaurant</w:t>
      </w:r>
      <w:r>
        <w:t>.</w:t>
      </w:r>
    </w:p>
    <w:p w:rsidR="006D4CB9" w:rsidRDefault="006D4CB9" w:rsidP="006D4CB9">
      <w:pPr>
        <w:pStyle w:val="ListParagraph"/>
        <w:numPr>
          <w:ilvl w:val="0"/>
          <w:numId w:val="16"/>
        </w:numPr>
      </w:pPr>
      <w:r>
        <w:t xml:space="preserve">Need to know what category of customers are </w:t>
      </w:r>
      <w:r>
        <w:t>available</w:t>
      </w:r>
      <w:r>
        <w:t xml:space="preserve"> whether they are target customers by their age.</w:t>
      </w:r>
    </w:p>
    <w:p w:rsidR="006D4CB9" w:rsidRDefault="006D4CB9" w:rsidP="006D4CB9">
      <w:pPr>
        <w:pStyle w:val="ListParagraph"/>
        <w:numPr>
          <w:ilvl w:val="0"/>
          <w:numId w:val="16"/>
        </w:numPr>
      </w:pPr>
      <w:r>
        <w:t>Based on all the information we need to maximize score and decide the best location.</w:t>
      </w:r>
    </w:p>
    <w:p w:rsidR="00603B15" w:rsidRDefault="00603B15" w:rsidP="00603B15"/>
    <w:p w:rsidR="00603B15" w:rsidRDefault="00603B15" w:rsidP="00603B15"/>
    <w:p w:rsidR="00603B15" w:rsidRDefault="00603B15" w:rsidP="00603B15"/>
    <w:p w:rsidR="006D4CB9" w:rsidRDefault="006D4CB9" w:rsidP="006D4CB9">
      <w:pPr>
        <w:pStyle w:val="Heading2"/>
      </w:pPr>
      <w:r>
        <w:t>DATA</w:t>
      </w:r>
    </w:p>
    <w:p w:rsidR="006D4CB9" w:rsidRDefault="006D4CB9" w:rsidP="006D4CB9">
      <w:r>
        <w:t>To help Reshmi Mazumdar for her dr</w:t>
      </w:r>
      <w:r>
        <w:t>eam project we need below data:</w:t>
      </w:r>
    </w:p>
    <w:p w:rsidR="006D4CB9" w:rsidRDefault="006D4CB9" w:rsidP="006D4CB9">
      <w:pPr>
        <w:pStyle w:val="ListParagraph"/>
        <w:numPr>
          <w:ilvl w:val="0"/>
          <w:numId w:val="18"/>
        </w:numPr>
      </w:pPr>
      <w:r>
        <w:t xml:space="preserve">All area names of </w:t>
      </w:r>
      <w:r>
        <w:t>Kolkata</w:t>
      </w:r>
      <w:r>
        <w:t xml:space="preserve"> which we have </w:t>
      </w:r>
      <w:r>
        <w:t>researched</w:t>
      </w:r>
      <w:r>
        <w:t xml:space="preserve"> and make a csv file.</w:t>
      </w:r>
    </w:p>
    <w:p w:rsidR="006D4CB9" w:rsidRDefault="006D4CB9" w:rsidP="006D4CB9">
      <w:pPr>
        <w:pStyle w:val="ListParagraph"/>
        <w:numPr>
          <w:ilvl w:val="0"/>
          <w:numId w:val="18"/>
        </w:numPr>
      </w:pPr>
      <w:r>
        <w:t xml:space="preserve">Based on area name we have accessed </w:t>
      </w:r>
      <w:r>
        <w:t>longitude</w:t>
      </w:r>
      <w:r>
        <w:t xml:space="preserve"> and </w:t>
      </w:r>
      <w:r>
        <w:t>latitude</w:t>
      </w:r>
      <w:r>
        <w:t xml:space="preserve"> data by using geolocator.</w:t>
      </w:r>
    </w:p>
    <w:p w:rsidR="006D4CB9" w:rsidRDefault="006D4CB9" w:rsidP="006D4CB9">
      <w:pPr>
        <w:pStyle w:val="ListParagraph"/>
        <w:numPr>
          <w:ilvl w:val="0"/>
          <w:numId w:val="18"/>
        </w:numPr>
      </w:pPr>
      <w:r>
        <w:t xml:space="preserve">Based on area name, </w:t>
      </w:r>
      <w:r>
        <w:t>longitude</w:t>
      </w:r>
      <w:r>
        <w:t xml:space="preserve"> and </w:t>
      </w:r>
      <w:r>
        <w:t>latitude</w:t>
      </w:r>
      <w:r>
        <w:t xml:space="preserve"> data we have accessed nearby venues by foursquare API.</w:t>
      </w:r>
    </w:p>
    <w:p w:rsidR="006D4CB9" w:rsidRDefault="006D4CB9" w:rsidP="006D4CB9">
      <w:pPr>
        <w:pStyle w:val="ListParagraph"/>
        <w:numPr>
          <w:ilvl w:val="0"/>
          <w:numId w:val="18"/>
        </w:numPr>
      </w:pPr>
      <w:r>
        <w:t xml:space="preserve">For each location we got N numbers of venues with different categories i.e. </w:t>
      </w:r>
      <w:r>
        <w:t>Chinese restaurant, cinema</w:t>
      </w:r>
      <w:r>
        <w:t>, station etc.</w:t>
      </w:r>
    </w:p>
    <w:p w:rsidR="006D4CB9" w:rsidRDefault="006D4CB9" w:rsidP="006D4CB9"/>
    <w:p w:rsidR="00603B15" w:rsidRDefault="00603B15" w:rsidP="006D4CB9"/>
    <w:p w:rsidR="00603B15" w:rsidRDefault="00603B15" w:rsidP="006D4CB9"/>
    <w:p w:rsidR="00603B15" w:rsidRDefault="00603B15" w:rsidP="006D4CB9"/>
    <w:p w:rsidR="00603B15" w:rsidRDefault="00603B15" w:rsidP="006D4CB9"/>
    <w:p w:rsidR="006D4CB9" w:rsidRDefault="006D4CB9" w:rsidP="006D4CB9">
      <w:pPr>
        <w:pStyle w:val="Heading2"/>
      </w:pPr>
      <w:r>
        <w:t>Implementation</w:t>
      </w:r>
    </w:p>
    <w:p w:rsidR="002C2F8B" w:rsidRDefault="00603B15" w:rsidP="006D4CB9">
      <w:r>
        <w:t>We have collected below data from different source and make a csv file which has been kept in Github repository:</w:t>
      </w:r>
    </w:p>
    <w:p w:rsidR="002C2F8B" w:rsidRDefault="002C2F8B" w:rsidP="006D4CB9">
      <w:hyperlink r:id="rId8" w:history="1">
        <w:r w:rsidRPr="002C2F8B">
          <w:rPr>
            <w:color w:val="0000FF"/>
            <w:u w:val="single"/>
          </w:rPr>
          <w:t>https://github.com/amit58/Coursera_Capstone/blob/master/Kolkata_Neighborhood_Data.csv</w:t>
        </w:r>
      </w:hyperlink>
    </w:p>
    <w:p w:rsidR="00603B15" w:rsidRPr="006D4CB9" w:rsidRDefault="00603B15" w:rsidP="006D4CB9">
      <w:r>
        <w:rPr>
          <w:noProof/>
        </w:rPr>
        <w:drawing>
          <wp:inline distT="0" distB="0" distL="0" distR="0">
            <wp:extent cx="3040643" cy="168416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olkata_area_da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B9" w:rsidRDefault="006D4CB9" w:rsidP="006D4CB9"/>
    <w:p w:rsidR="002C2F8B" w:rsidRDefault="002C2F8B" w:rsidP="006D4CB9">
      <w:r>
        <w:t>Next we have used GeoPy library to access longitude and latitude data for each location in the csv file and saved in another csv file.</w:t>
      </w:r>
    </w:p>
    <w:p w:rsidR="002C2F8B" w:rsidRDefault="002C2F8B" w:rsidP="006D4CB9"/>
    <w:p w:rsidR="002C2F8B" w:rsidRDefault="002C2F8B" w:rsidP="006D4CB9">
      <w:hyperlink r:id="rId10" w:history="1">
        <w:r w:rsidRPr="002C2F8B">
          <w:rPr>
            <w:color w:val="0000FF"/>
            <w:u w:val="single"/>
          </w:rPr>
          <w:t>https://github.com/amit58/Coursera_Capstone/blob/master/Kolkata_Location_Data.csv</w:t>
        </w:r>
      </w:hyperlink>
    </w:p>
    <w:p w:rsidR="002C2F8B" w:rsidRDefault="002C2F8B" w:rsidP="006D4CB9"/>
    <w:p w:rsidR="002C2F8B" w:rsidRDefault="002C2F8B" w:rsidP="006D4CB9">
      <w:r>
        <w:rPr>
          <w:noProof/>
        </w:rPr>
        <w:drawing>
          <wp:inline distT="0" distB="0" distL="0" distR="0">
            <wp:extent cx="3147333" cy="17222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olkata_location_da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21" w:rsidRDefault="00434D21" w:rsidP="006D4CB9"/>
    <w:p w:rsidR="00434D21" w:rsidRDefault="00434D21" w:rsidP="006D4CB9"/>
    <w:p w:rsidR="00434D21" w:rsidRDefault="00434D21" w:rsidP="006D4CB9"/>
    <w:p w:rsidR="00434D21" w:rsidRDefault="00434D21" w:rsidP="006D4CB9">
      <w:r>
        <w:lastRenderedPageBreak/>
        <w:t>Using above location data we have created below neighborhood map of Kolkata:</w:t>
      </w:r>
    </w:p>
    <w:p w:rsidR="00434D21" w:rsidRDefault="00434D21" w:rsidP="006D4CB9">
      <w:r>
        <w:rPr>
          <w:noProof/>
        </w:rPr>
        <w:drawing>
          <wp:inline distT="0" distB="0" distL="0" distR="0">
            <wp:extent cx="5486400" cy="3013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lkata_ma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21" w:rsidRDefault="00434D21" w:rsidP="006D4CB9"/>
    <w:p w:rsidR="00434D21" w:rsidRDefault="00434D21" w:rsidP="006D4CB9">
      <w:r>
        <w:t>We have accessed venues data by using FourSquare API</w:t>
      </w:r>
    </w:p>
    <w:p w:rsidR="00434D21" w:rsidRDefault="00434D21" w:rsidP="006D4CB9"/>
    <w:p w:rsidR="00434D21" w:rsidRDefault="00434D21" w:rsidP="006D4CB9">
      <w:r>
        <w:rPr>
          <w:noProof/>
        </w:rPr>
        <w:drawing>
          <wp:inline distT="0" distB="0" distL="0" distR="0">
            <wp:extent cx="5486400" cy="93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lkata_venue_da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21" w:rsidRDefault="00434D21" w:rsidP="006D4CB9"/>
    <w:p w:rsidR="00434D21" w:rsidRDefault="00434D21" w:rsidP="006D4CB9">
      <w:r>
        <w:t>Next we have analyzed each venue based on below categories as these categories influence the location of the restaurant mostly.</w:t>
      </w:r>
    </w:p>
    <w:p w:rsidR="00434D21" w:rsidRDefault="001B25A4" w:rsidP="00434D21">
      <w:pPr>
        <w:pStyle w:val="ListParagraph"/>
        <w:numPr>
          <w:ilvl w:val="0"/>
          <w:numId w:val="20"/>
        </w:numPr>
      </w:pPr>
      <w:r>
        <w:t>Chinese restaurant</w:t>
      </w:r>
    </w:p>
    <w:p w:rsidR="001B25A4" w:rsidRDefault="001B25A4" w:rsidP="00434D21">
      <w:pPr>
        <w:pStyle w:val="ListParagraph"/>
        <w:numPr>
          <w:ilvl w:val="0"/>
          <w:numId w:val="20"/>
        </w:numPr>
      </w:pPr>
      <w:r>
        <w:t>Railway station</w:t>
      </w:r>
    </w:p>
    <w:p w:rsidR="001B25A4" w:rsidRDefault="001B25A4" w:rsidP="00434D21">
      <w:pPr>
        <w:pStyle w:val="ListParagraph"/>
        <w:numPr>
          <w:ilvl w:val="0"/>
          <w:numId w:val="20"/>
        </w:numPr>
      </w:pPr>
      <w:r>
        <w:t>Bus station</w:t>
      </w:r>
    </w:p>
    <w:p w:rsidR="001B25A4" w:rsidRDefault="001B25A4" w:rsidP="00434D21">
      <w:pPr>
        <w:pStyle w:val="ListParagraph"/>
        <w:numPr>
          <w:ilvl w:val="0"/>
          <w:numId w:val="20"/>
        </w:numPr>
      </w:pPr>
      <w:r>
        <w:t>Shopping mall</w:t>
      </w:r>
    </w:p>
    <w:p w:rsidR="001B25A4" w:rsidRDefault="001B25A4" w:rsidP="00434D21">
      <w:pPr>
        <w:pStyle w:val="ListParagraph"/>
        <w:numPr>
          <w:ilvl w:val="0"/>
          <w:numId w:val="20"/>
        </w:numPr>
      </w:pPr>
      <w:r>
        <w:t>Movie theater</w:t>
      </w:r>
    </w:p>
    <w:p w:rsidR="001B25A4" w:rsidRDefault="001B25A4" w:rsidP="00434D21">
      <w:pPr>
        <w:pStyle w:val="ListParagraph"/>
        <w:numPr>
          <w:ilvl w:val="0"/>
          <w:numId w:val="20"/>
        </w:numPr>
      </w:pPr>
      <w:r>
        <w:t>Theme park</w:t>
      </w:r>
    </w:p>
    <w:p w:rsidR="001B25A4" w:rsidRDefault="001B25A4" w:rsidP="001B25A4"/>
    <w:p w:rsidR="001B25A4" w:rsidRDefault="001B25A4" w:rsidP="001B25A4">
      <w:r>
        <w:lastRenderedPageBreak/>
        <w:t>We have given negative weightage if Chinese restaurant is available around the venue as this this the direct competitor of the business. So we have grouped data as below.</w:t>
      </w:r>
    </w:p>
    <w:p w:rsidR="001B25A4" w:rsidRDefault="001B25A4" w:rsidP="001B25A4">
      <w:r>
        <w:rPr>
          <w:noProof/>
        </w:rPr>
        <w:drawing>
          <wp:inline distT="0" distB="0" distL="0" distR="0">
            <wp:extent cx="5486400" cy="1198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olkata_grouped_da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A4" w:rsidRDefault="001B25A4" w:rsidP="001B25A4"/>
    <w:p w:rsidR="001B25A4" w:rsidRDefault="001B25A4" w:rsidP="001B25A4">
      <w:r>
        <w:t xml:space="preserve">Below is the final data frame to calculate total score </w:t>
      </w:r>
    </w:p>
    <w:p w:rsidR="001B25A4" w:rsidRDefault="001B25A4" w:rsidP="001B25A4">
      <w:r>
        <w:t xml:space="preserve"> </w:t>
      </w:r>
      <w:r>
        <w:rPr>
          <w:noProof/>
        </w:rPr>
        <w:drawing>
          <wp:inline distT="0" distB="0" distL="0" distR="0">
            <wp:extent cx="5486400" cy="1586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olkata_final_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A4" w:rsidRDefault="001B25A4" w:rsidP="001B25A4"/>
    <w:p w:rsidR="001B25A4" w:rsidRDefault="001B25A4" w:rsidP="001B25A4">
      <w:pPr>
        <w:pStyle w:val="Heading2"/>
      </w:pPr>
      <w:r>
        <w:t>RESULT</w:t>
      </w:r>
    </w:p>
    <w:p w:rsidR="001B25A4" w:rsidRDefault="00632A06" w:rsidP="001B25A4">
      <w:r>
        <w:t>Finally we have ordered data descending by Total score to get best location at the top of the data frame.</w:t>
      </w:r>
    </w:p>
    <w:p w:rsidR="00632A06" w:rsidRDefault="00632A06" w:rsidP="001B25A4"/>
    <w:p w:rsidR="00632A06" w:rsidRDefault="00632A06" w:rsidP="001B25A4">
      <w:r>
        <w:rPr>
          <w:noProof/>
        </w:rPr>
        <w:drawing>
          <wp:inline distT="0" distB="0" distL="0" distR="0">
            <wp:extent cx="5486400" cy="1414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06" w:rsidRDefault="00632A06" w:rsidP="001B25A4"/>
    <w:p w:rsidR="00632A06" w:rsidRDefault="00632A06" w:rsidP="001B25A4"/>
    <w:p w:rsidR="00632A06" w:rsidRDefault="00632A06" w:rsidP="00632A06">
      <w:pPr>
        <w:pStyle w:val="Heading2"/>
      </w:pPr>
      <w:r>
        <w:lastRenderedPageBreak/>
        <w:t>CONCLUSION</w:t>
      </w:r>
    </w:p>
    <w:p w:rsidR="00632A06" w:rsidRDefault="00632A06" w:rsidP="00632A06">
      <w:r>
        <w:t>Based on the maximum score we have found we can conclude the she should open her Chinese restaurant in below Location:</w:t>
      </w:r>
    </w:p>
    <w:p w:rsidR="00632A06" w:rsidRDefault="00632A06" w:rsidP="00632A06"/>
    <w:p w:rsidR="00632A06" w:rsidRPr="00632A06" w:rsidRDefault="00632A06" w:rsidP="00632A06">
      <w:pPr>
        <w:jc w:val="center"/>
        <w:rPr>
          <w:rFonts w:ascii="Arial Rounded MT Bold" w:hAnsi="Arial Rounded MT Bold"/>
          <w:sz w:val="56"/>
          <w:szCs w:val="56"/>
        </w:rPr>
      </w:pPr>
      <w:r w:rsidRPr="00632A06">
        <w:rPr>
          <w:rFonts w:ascii="Arial Rounded MT Bold" w:hAnsi="Arial Rounded MT Bold" w:cs="Segoe UI"/>
          <w:sz w:val="56"/>
          <w:szCs w:val="56"/>
          <w:shd w:val="clear" w:color="auto" w:fill="E1F5FE"/>
        </w:rPr>
        <w:t>Baguiati, Kolkata, India</w:t>
      </w:r>
      <w:bookmarkStart w:id="5" w:name="_GoBack"/>
      <w:bookmarkEnd w:id="5"/>
    </w:p>
    <w:sectPr w:rsidR="00632A06" w:rsidRPr="00632A06">
      <w:footerReference w:type="default" r:id="rId1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036F" w:rsidRDefault="007A036F" w:rsidP="00C6554A">
      <w:pPr>
        <w:spacing w:before="0" w:after="0" w:line="240" w:lineRule="auto"/>
      </w:pPr>
      <w:r>
        <w:separator/>
      </w:r>
    </w:p>
  </w:endnote>
  <w:endnote w:type="continuationSeparator" w:id="0">
    <w:p w:rsidR="007A036F" w:rsidRDefault="007A036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632A06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036F" w:rsidRDefault="007A036F" w:rsidP="00C6554A">
      <w:pPr>
        <w:spacing w:before="0" w:after="0" w:line="240" w:lineRule="auto"/>
      </w:pPr>
      <w:r>
        <w:separator/>
      </w:r>
    </w:p>
  </w:footnote>
  <w:footnote w:type="continuationSeparator" w:id="0">
    <w:p w:rsidR="007A036F" w:rsidRDefault="007A036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444F0B"/>
    <w:multiLevelType w:val="hybridMultilevel"/>
    <w:tmpl w:val="4CB89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F4D662C"/>
    <w:multiLevelType w:val="hybridMultilevel"/>
    <w:tmpl w:val="DB107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0051626"/>
    <w:multiLevelType w:val="hybridMultilevel"/>
    <w:tmpl w:val="C2DCF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E74211"/>
    <w:multiLevelType w:val="hybridMultilevel"/>
    <w:tmpl w:val="39781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354CB1"/>
    <w:multiLevelType w:val="hybridMultilevel"/>
    <w:tmpl w:val="AC1E92D8"/>
    <w:lvl w:ilvl="0" w:tplc="0409000F">
      <w:start w:val="1"/>
      <w:numFmt w:val="decimal"/>
      <w:lvlText w:val="%1."/>
      <w:lvlJc w:val="left"/>
      <w:pPr>
        <w:ind w:left="828" w:hanging="360"/>
      </w:pPr>
    </w:lvl>
    <w:lvl w:ilvl="1" w:tplc="04090019" w:tentative="1">
      <w:start w:val="1"/>
      <w:numFmt w:val="lowerLetter"/>
      <w:lvlText w:val="%2."/>
      <w:lvlJc w:val="left"/>
      <w:pPr>
        <w:ind w:left="1548" w:hanging="360"/>
      </w:pPr>
    </w:lvl>
    <w:lvl w:ilvl="2" w:tplc="0409001B" w:tentative="1">
      <w:start w:val="1"/>
      <w:numFmt w:val="lowerRoman"/>
      <w:lvlText w:val="%3."/>
      <w:lvlJc w:val="right"/>
      <w:pPr>
        <w:ind w:left="2268" w:hanging="180"/>
      </w:pPr>
    </w:lvl>
    <w:lvl w:ilvl="3" w:tplc="0409000F" w:tentative="1">
      <w:start w:val="1"/>
      <w:numFmt w:val="decimal"/>
      <w:lvlText w:val="%4."/>
      <w:lvlJc w:val="left"/>
      <w:pPr>
        <w:ind w:left="2988" w:hanging="360"/>
      </w:pPr>
    </w:lvl>
    <w:lvl w:ilvl="4" w:tplc="04090019" w:tentative="1">
      <w:start w:val="1"/>
      <w:numFmt w:val="lowerLetter"/>
      <w:lvlText w:val="%5."/>
      <w:lvlJc w:val="left"/>
      <w:pPr>
        <w:ind w:left="3708" w:hanging="360"/>
      </w:pPr>
    </w:lvl>
    <w:lvl w:ilvl="5" w:tplc="0409001B" w:tentative="1">
      <w:start w:val="1"/>
      <w:numFmt w:val="lowerRoman"/>
      <w:lvlText w:val="%6."/>
      <w:lvlJc w:val="right"/>
      <w:pPr>
        <w:ind w:left="4428" w:hanging="180"/>
      </w:pPr>
    </w:lvl>
    <w:lvl w:ilvl="6" w:tplc="0409000F" w:tentative="1">
      <w:start w:val="1"/>
      <w:numFmt w:val="decimal"/>
      <w:lvlText w:val="%7."/>
      <w:lvlJc w:val="left"/>
      <w:pPr>
        <w:ind w:left="5148" w:hanging="360"/>
      </w:pPr>
    </w:lvl>
    <w:lvl w:ilvl="7" w:tplc="04090019" w:tentative="1">
      <w:start w:val="1"/>
      <w:numFmt w:val="lowerLetter"/>
      <w:lvlText w:val="%8."/>
      <w:lvlJc w:val="left"/>
      <w:pPr>
        <w:ind w:left="5868" w:hanging="360"/>
      </w:pPr>
    </w:lvl>
    <w:lvl w:ilvl="8" w:tplc="0409001B" w:tentative="1">
      <w:start w:val="1"/>
      <w:numFmt w:val="lowerRoman"/>
      <w:lvlText w:val="%9."/>
      <w:lvlJc w:val="right"/>
      <w:pPr>
        <w:ind w:left="6588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1"/>
  </w:num>
  <w:num w:numId="18">
    <w:abstractNumId w:val="15"/>
  </w:num>
  <w:num w:numId="19">
    <w:abstractNumId w:val="16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98B"/>
    <w:rsid w:val="0001798B"/>
    <w:rsid w:val="001B25A4"/>
    <w:rsid w:val="002554CD"/>
    <w:rsid w:val="00293B83"/>
    <w:rsid w:val="002B4294"/>
    <w:rsid w:val="002C2F8B"/>
    <w:rsid w:val="00333D0D"/>
    <w:rsid w:val="00434D21"/>
    <w:rsid w:val="004C049F"/>
    <w:rsid w:val="005000E2"/>
    <w:rsid w:val="00603B15"/>
    <w:rsid w:val="00632A06"/>
    <w:rsid w:val="006A3CE7"/>
    <w:rsid w:val="006D4CB9"/>
    <w:rsid w:val="007A036F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9BB6DC-5294-447B-BC86-5F41AD94D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6D4C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it58/Coursera_Capstone/blob/master/Kolkata_Neighborhood_Data.csv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github.com/amit58/Coursera_Capstone/blob/master/Kolkata_Location_Data.csv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10277273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53</TotalTime>
  <Pages>6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Philips</dc:creator>
  <cp:keywords/>
  <dc:description/>
  <cp:lastModifiedBy>Sarkar, Amit</cp:lastModifiedBy>
  <cp:revision>5</cp:revision>
  <dcterms:created xsi:type="dcterms:W3CDTF">2019-03-30T03:55:00Z</dcterms:created>
  <dcterms:modified xsi:type="dcterms:W3CDTF">2019-03-30T04:48:00Z</dcterms:modified>
</cp:coreProperties>
</file>